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5"/>
        <w:gridCol w:w="5755"/>
      </w:tblGrid>
      <w:tr w:rsidR="00303C60" w:rsidRPr="00303C60" w14:paraId="25C568B2" w14:textId="77777777" w:rsidTr="003B4947">
        <w:trPr>
          <w:trHeight w:val="2880"/>
        </w:trPr>
        <w:tc>
          <w:tcPr>
            <w:tcW w:w="5755" w:type="dxa"/>
          </w:tcPr>
          <w:p w14:paraId="6320271B" w14:textId="52CE9050" w:rsidR="007F6B61" w:rsidRPr="00303C60" w:rsidRDefault="0011597C" w:rsidP="0011597C">
            <w:pPr>
              <w:ind w:left="3330" w:hanging="2986"/>
              <w:rPr>
                <w:b/>
                <w:bCs/>
                <w:color w:val="000000" w:themeColor="text1"/>
                <w:sz w:val="28"/>
                <w:szCs w:val="36"/>
              </w:rPr>
            </w:pPr>
            <w:r>
              <w:rPr>
                <w:b/>
                <w:bCs/>
                <w:color w:val="000000" w:themeColor="text1"/>
                <w:sz w:val="28"/>
                <w:szCs w:val="36"/>
              </w:rPr>
              <w:t xml:space="preserve">SAO </w:t>
            </w:r>
            <w:r w:rsidR="00B109BD">
              <w:rPr>
                <w:b/>
                <w:bCs/>
                <w:color w:val="000000" w:themeColor="text1"/>
                <w:sz w:val="28"/>
                <w:szCs w:val="36"/>
              </w:rPr>
              <w:t>CORE4</w:t>
            </w:r>
            <w:r>
              <w:rPr>
                <w:b/>
                <w:bCs/>
                <w:color w:val="000000" w:themeColor="text1"/>
                <w:sz w:val="28"/>
                <w:szCs w:val="36"/>
              </w:rPr>
              <w:t xml:space="preserve"> </w:t>
            </w:r>
            <w:r w:rsidR="007F6B61" w:rsidRPr="00303C60">
              <w:rPr>
                <w:b/>
                <w:bCs/>
                <w:color w:val="000000" w:themeColor="text1"/>
                <w:sz w:val="28"/>
                <w:szCs w:val="36"/>
              </w:rPr>
              <w:t xml:space="preserve">KIT </w:t>
            </w:r>
            <w:r>
              <w:rPr>
                <w:b/>
                <w:bCs/>
                <w:color w:val="000000" w:themeColor="text1"/>
                <w:sz w:val="28"/>
                <w:szCs w:val="36"/>
              </w:rPr>
              <w:t xml:space="preserve"> </w:t>
            </w:r>
            <w:r w:rsidR="00B109BD">
              <w:rPr>
                <w:b/>
                <w:bCs/>
                <w:color w:val="000000" w:themeColor="text1"/>
                <w:sz w:val="28"/>
                <w:szCs w:val="36"/>
              </w:rPr>
              <w:t xml:space="preserve">                    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V</w:t>
            </w:r>
            <w:r w:rsidR="00B109BD">
              <w:rPr>
                <w:b/>
                <w:bCs/>
                <w:color w:val="000000" w:themeColor="text1"/>
                <w:sz w:val="16"/>
                <w:szCs w:val="16"/>
              </w:rPr>
              <w:t>0.2</w:t>
            </w:r>
          </w:p>
          <w:p w14:paraId="1DBAB1AF" w14:textId="6F01E686" w:rsidR="007F6B61" w:rsidRPr="0011597C" w:rsidRDefault="007F6B61" w:rsidP="0011597C">
            <w:pPr>
              <w:rPr>
                <w:b/>
                <w:bCs/>
                <w:color w:val="000000" w:themeColor="text1"/>
                <w:sz w:val="10"/>
                <w:szCs w:val="10"/>
              </w:rPr>
            </w:pPr>
            <w:r w:rsidRPr="0011597C">
              <w:rPr>
                <w:b/>
                <w:bCs/>
                <w:color w:val="000000" w:themeColor="text1"/>
                <w:sz w:val="10"/>
                <w:szCs w:val="10"/>
              </w:rPr>
              <w:t xml:space="preserve"> </w:t>
            </w:r>
          </w:p>
          <w:p w14:paraId="1E3F4B70" w14:textId="29210537" w:rsidR="007F6B61" w:rsidRPr="00303C60" w:rsidRDefault="007F6B61" w:rsidP="007F6B61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 w:rsidR="0011597C">
              <w:rPr>
                <w:b/>
                <w:bCs/>
                <w:color w:val="000000" w:themeColor="text1"/>
                <w:sz w:val="16"/>
                <w:szCs w:val="16"/>
              </w:rPr>
              <w:t xml:space="preserve">SAO </w:t>
            </w:r>
            <w:r w:rsidR="00B109BD">
              <w:rPr>
                <w:b/>
                <w:bCs/>
                <w:color w:val="000000" w:themeColor="text1"/>
                <w:sz w:val="16"/>
                <w:szCs w:val="16"/>
              </w:rPr>
              <w:t>Core4</w:t>
            </w:r>
            <w:r w:rsidR="0011597C">
              <w:rPr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>PCB</w:t>
            </w:r>
            <w:r w:rsidR="00B109BD">
              <w:rPr>
                <w:b/>
                <w:bCs/>
                <w:color w:val="000000" w:themeColor="text1"/>
                <w:sz w:val="16"/>
                <w:szCs w:val="16"/>
              </w:rPr>
              <w:t>A</w:t>
            </w:r>
          </w:p>
          <w:p w14:paraId="601C75AF" w14:textId="77777777" w:rsidR="00B109BD" w:rsidRPr="00303C60" w:rsidRDefault="00B109BD" w:rsidP="00B109BD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SAO Shrouded Header 2x3 pin</w:t>
            </w:r>
          </w:p>
          <w:p w14:paraId="178AD19A" w14:textId="3A94D024" w:rsidR="00211720" w:rsidRPr="00303C60" w:rsidRDefault="00211720" w:rsidP="00211720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 w:rsidR="00B109BD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 w:rsidR="00B109BD">
              <w:rPr>
                <w:b/>
                <w:bCs/>
                <w:color w:val="000000" w:themeColor="text1"/>
                <w:sz w:val="16"/>
                <w:szCs w:val="16"/>
              </w:rPr>
              <w:t>Enamel</w:t>
            </w:r>
            <w:r w:rsidR="00512C07"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  <w:r w:rsidR="00B109BD">
              <w:rPr>
                <w:b/>
                <w:bCs/>
                <w:color w:val="000000" w:themeColor="text1"/>
                <w:sz w:val="16"/>
                <w:szCs w:val="16"/>
              </w:rPr>
              <w:t xml:space="preserve"> Wire, </w:t>
            </w:r>
            <w:r w:rsidR="00512C07">
              <w:rPr>
                <w:b/>
                <w:bCs/>
                <w:color w:val="000000" w:themeColor="text1"/>
                <w:sz w:val="16"/>
                <w:szCs w:val="16"/>
              </w:rPr>
              <w:t xml:space="preserve">32AWG, </w:t>
            </w:r>
            <w:r w:rsidR="00EC4123">
              <w:rPr>
                <w:b/>
                <w:bCs/>
                <w:color w:val="000000" w:themeColor="text1"/>
                <w:sz w:val="16"/>
                <w:szCs w:val="16"/>
              </w:rPr>
              <w:t>600mm (</w:t>
            </w:r>
            <w:r w:rsidR="00B109BD">
              <w:rPr>
                <w:b/>
                <w:bCs/>
                <w:color w:val="000000" w:themeColor="text1"/>
                <w:sz w:val="16"/>
                <w:szCs w:val="16"/>
              </w:rPr>
              <w:t>24 in</w:t>
            </w:r>
            <w:r w:rsidR="00EC4123">
              <w:rPr>
                <w:b/>
                <w:bCs/>
                <w:color w:val="000000" w:themeColor="text1"/>
                <w:sz w:val="16"/>
                <w:szCs w:val="16"/>
              </w:rPr>
              <w:t>.)</w:t>
            </w:r>
          </w:p>
          <w:p w14:paraId="4397B8D8" w14:textId="3B7106CB" w:rsidR="00211720" w:rsidRPr="00303C60" w:rsidRDefault="00211720" w:rsidP="00211720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 w:rsidR="00B109BD">
              <w:rPr>
                <w:b/>
                <w:bCs/>
                <w:color w:val="000000" w:themeColor="text1"/>
                <w:sz w:val="16"/>
                <w:szCs w:val="16"/>
              </w:rPr>
              <w:t>6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 w:rsidR="00B109BD">
              <w:rPr>
                <w:b/>
                <w:bCs/>
                <w:color w:val="000000" w:themeColor="text1"/>
                <w:sz w:val="16"/>
                <w:szCs w:val="16"/>
              </w:rPr>
              <w:t>Ferrite Core Memory bits</w:t>
            </w:r>
          </w:p>
          <w:p w14:paraId="0389A92C" w14:textId="40BF234F" w:rsidR="00211720" w:rsidRDefault="00211720" w:rsidP="007F6B61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 w:rsidR="00B109BD">
              <w:rPr>
                <w:b/>
                <w:bCs/>
                <w:color w:val="000000" w:themeColor="text1"/>
                <w:sz w:val="16"/>
                <w:szCs w:val="16"/>
              </w:rPr>
              <w:t>3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 w:rsidR="00B109BD">
              <w:rPr>
                <w:b/>
                <w:bCs/>
                <w:color w:val="000000" w:themeColor="text1"/>
                <w:sz w:val="16"/>
                <w:szCs w:val="16"/>
              </w:rPr>
              <w:t>Screen Protector</w:t>
            </w:r>
            <w:r w:rsidR="00EC4123">
              <w:rPr>
                <w:b/>
                <w:bCs/>
                <w:color w:val="000000" w:themeColor="text1"/>
                <w:sz w:val="16"/>
                <w:szCs w:val="16"/>
              </w:rPr>
              <w:t xml:space="preserve"> 17x17mm</w:t>
            </w:r>
          </w:p>
          <w:p w14:paraId="3EDBB54F" w14:textId="391D5077" w:rsidR="00B109BD" w:rsidRPr="00303C60" w:rsidRDefault="00B109BD" w:rsidP="00B109BD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Magnetic Stylus</w:t>
            </w:r>
            <w:r w:rsidR="00512C07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 w:rsidR="00EC4123">
              <w:rPr>
                <w:b/>
                <w:bCs/>
                <w:color w:val="000000" w:themeColor="text1"/>
                <w:sz w:val="16"/>
                <w:szCs w:val="16"/>
              </w:rPr>
              <w:t>3mm</w:t>
            </w:r>
            <w:r w:rsidR="00512C07">
              <w:rPr>
                <w:b/>
                <w:bCs/>
                <w:color w:val="000000" w:themeColor="text1"/>
                <w:sz w:val="16"/>
                <w:szCs w:val="16"/>
              </w:rPr>
              <w:t xml:space="preserve"> magnets</w:t>
            </w:r>
          </w:p>
          <w:p w14:paraId="4B884E49" w14:textId="77777777" w:rsidR="0011597C" w:rsidRPr="0011597C" w:rsidRDefault="0011597C" w:rsidP="007F6B61">
            <w:pPr>
              <w:ind w:left="540" w:hanging="197"/>
              <w:rPr>
                <w:b/>
                <w:bCs/>
                <w:color w:val="000000" w:themeColor="text1"/>
                <w:sz w:val="10"/>
                <w:szCs w:val="10"/>
              </w:rPr>
            </w:pPr>
          </w:p>
          <w:p w14:paraId="6C8B0641" w14:textId="6FB6FD9D" w:rsidR="0011597C" w:rsidRPr="0011597C" w:rsidRDefault="00B109BD" w:rsidP="00B109BD">
            <w:pPr>
              <w:ind w:left="345" w:hanging="2"/>
              <w:rPr>
                <w:b/>
                <w:bCs/>
                <w:color w:val="000000" w:themeColor="text1"/>
                <w:sz w:val="16"/>
                <w:szCs w:val="16"/>
              </w:rPr>
            </w:pPr>
            <w:hyperlink r:id="rId9" w:history="1">
              <w:r w:rsidRPr="00B109BD">
                <w:rPr>
                  <w:rStyle w:val="Hyperlink"/>
                  <w:b/>
                  <w:bCs/>
                </w:rPr>
                <w:t>https://hackaday.io/project/197235</w:t>
              </w:r>
            </w:hyperlink>
            <w:r w:rsidRPr="00B109BD">
              <w:rPr>
                <w:b/>
                <w:bCs/>
              </w:rPr>
              <w:t xml:space="preserve"> </w:t>
            </w:r>
            <w:hyperlink r:id="rId10" w:history="1">
              <w:r w:rsidRPr="00B109BD">
                <w:rPr>
                  <w:rStyle w:val="Hyperlink"/>
                  <w:b/>
                  <w:bCs/>
                </w:rPr>
                <w:t>https://github.com/ageppert/SAO_CORE4</w:t>
              </w:r>
            </w:hyperlink>
            <w:r>
              <w:t xml:space="preserve"> </w:t>
            </w:r>
            <w:r w:rsidR="0011597C">
              <w:rPr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5755" w:type="dxa"/>
          </w:tcPr>
          <w:p w14:paraId="1FE9BD64" w14:textId="77777777" w:rsidR="00512C07" w:rsidRPr="00303C60" w:rsidRDefault="00512C07" w:rsidP="00512C07">
            <w:pPr>
              <w:ind w:left="3330" w:hanging="2986"/>
              <w:rPr>
                <w:b/>
                <w:bCs/>
                <w:color w:val="000000" w:themeColor="text1"/>
                <w:sz w:val="28"/>
                <w:szCs w:val="36"/>
              </w:rPr>
            </w:pPr>
            <w:r>
              <w:rPr>
                <w:b/>
                <w:bCs/>
                <w:color w:val="000000" w:themeColor="text1"/>
                <w:sz w:val="28"/>
                <w:szCs w:val="36"/>
              </w:rPr>
              <w:t xml:space="preserve">SAO CORE4 </w:t>
            </w:r>
            <w:r w:rsidRPr="00303C60">
              <w:rPr>
                <w:b/>
                <w:bCs/>
                <w:color w:val="000000" w:themeColor="text1"/>
                <w:sz w:val="28"/>
                <w:szCs w:val="36"/>
              </w:rPr>
              <w:t xml:space="preserve">KIT </w:t>
            </w:r>
            <w:r>
              <w:rPr>
                <w:b/>
                <w:bCs/>
                <w:color w:val="000000" w:themeColor="text1"/>
                <w:sz w:val="28"/>
                <w:szCs w:val="36"/>
              </w:rPr>
              <w:t xml:space="preserve">                     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V0.2</w:t>
            </w:r>
          </w:p>
          <w:p w14:paraId="65136E02" w14:textId="77777777" w:rsidR="00512C07" w:rsidRPr="0011597C" w:rsidRDefault="00512C07" w:rsidP="00512C07">
            <w:pPr>
              <w:rPr>
                <w:b/>
                <w:bCs/>
                <w:color w:val="000000" w:themeColor="text1"/>
                <w:sz w:val="10"/>
                <w:szCs w:val="10"/>
              </w:rPr>
            </w:pPr>
            <w:r w:rsidRPr="0011597C">
              <w:rPr>
                <w:b/>
                <w:bCs/>
                <w:color w:val="000000" w:themeColor="text1"/>
                <w:sz w:val="10"/>
                <w:szCs w:val="10"/>
              </w:rPr>
              <w:t xml:space="preserve"> </w:t>
            </w:r>
          </w:p>
          <w:p w14:paraId="357023E9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SAO Core4 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>PCB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A</w:t>
            </w:r>
          </w:p>
          <w:p w14:paraId="2A1E6BAD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SAO Shrouded Header 2x3 pin</w:t>
            </w:r>
          </w:p>
          <w:p w14:paraId="6C159101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Enameled Wire, 32AWG, 600mm (24 in.)</w:t>
            </w:r>
          </w:p>
          <w:p w14:paraId="1268C64E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6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Ferrite Core Memory bits</w:t>
            </w:r>
          </w:p>
          <w:p w14:paraId="588C6A3D" w14:textId="77777777" w:rsidR="00512C07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3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Screen Protector 17x17mm</w:t>
            </w:r>
          </w:p>
          <w:p w14:paraId="1DD48014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Magnetic Stylus, 3mm magnets</w:t>
            </w:r>
          </w:p>
          <w:p w14:paraId="7C42318A" w14:textId="77777777" w:rsidR="00512C07" w:rsidRPr="0011597C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0"/>
                <w:szCs w:val="10"/>
              </w:rPr>
            </w:pPr>
          </w:p>
          <w:p w14:paraId="2C7BD5CA" w14:textId="127376C5" w:rsidR="007F6B61" w:rsidRPr="00303C60" w:rsidRDefault="00512C07" w:rsidP="00512C07">
            <w:pPr>
              <w:ind w:left="345" w:hanging="1"/>
              <w:rPr>
                <w:b/>
                <w:bCs/>
                <w:color w:val="000000" w:themeColor="text1"/>
              </w:rPr>
            </w:pPr>
            <w:hyperlink r:id="rId11" w:history="1">
              <w:r w:rsidRPr="00B109BD">
                <w:rPr>
                  <w:rStyle w:val="Hyperlink"/>
                  <w:b/>
                  <w:bCs/>
                </w:rPr>
                <w:t>https://hackaday.io/project/197235</w:t>
              </w:r>
            </w:hyperlink>
            <w:r w:rsidRPr="00B109BD">
              <w:rPr>
                <w:b/>
                <w:bCs/>
              </w:rPr>
              <w:t xml:space="preserve"> </w:t>
            </w:r>
            <w:hyperlink r:id="rId12" w:history="1">
              <w:r w:rsidRPr="00B109BD">
                <w:rPr>
                  <w:rStyle w:val="Hyperlink"/>
                  <w:b/>
                  <w:bCs/>
                </w:rPr>
                <w:t>https://github.com/ageppert/SAO_CORE4</w:t>
              </w:r>
            </w:hyperlink>
            <w:r>
              <w:t xml:space="preserve">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512C07" w:rsidRPr="00303C60" w14:paraId="2E95E50C" w14:textId="77777777" w:rsidTr="003B4947">
        <w:trPr>
          <w:trHeight w:val="2880"/>
        </w:trPr>
        <w:tc>
          <w:tcPr>
            <w:tcW w:w="5755" w:type="dxa"/>
          </w:tcPr>
          <w:p w14:paraId="4CB77E52" w14:textId="77777777" w:rsidR="00512C07" w:rsidRPr="00303C60" w:rsidRDefault="00512C07" w:rsidP="00512C07">
            <w:pPr>
              <w:ind w:left="3330" w:hanging="2986"/>
              <w:rPr>
                <w:b/>
                <w:bCs/>
                <w:color w:val="000000" w:themeColor="text1"/>
                <w:sz w:val="28"/>
                <w:szCs w:val="36"/>
              </w:rPr>
            </w:pPr>
            <w:r>
              <w:rPr>
                <w:b/>
                <w:bCs/>
                <w:color w:val="000000" w:themeColor="text1"/>
                <w:sz w:val="28"/>
                <w:szCs w:val="36"/>
              </w:rPr>
              <w:t xml:space="preserve">SAO CORE4 </w:t>
            </w:r>
            <w:r w:rsidRPr="00303C60">
              <w:rPr>
                <w:b/>
                <w:bCs/>
                <w:color w:val="000000" w:themeColor="text1"/>
                <w:sz w:val="28"/>
                <w:szCs w:val="36"/>
              </w:rPr>
              <w:t xml:space="preserve">KIT </w:t>
            </w:r>
            <w:r>
              <w:rPr>
                <w:b/>
                <w:bCs/>
                <w:color w:val="000000" w:themeColor="text1"/>
                <w:sz w:val="28"/>
                <w:szCs w:val="36"/>
              </w:rPr>
              <w:t xml:space="preserve">                     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V0.2</w:t>
            </w:r>
          </w:p>
          <w:p w14:paraId="3675F505" w14:textId="77777777" w:rsidR="00512C07" w:rsidRPr="0011597C" w:rsidRDefault="00512C07" w:rsidP="00512C07">
            <w:pPr>
              <w:rPr>
                <w:b/>
                <w:bCs/>
                <w:color w:val="000000" w:themeColor="text1"/>
                <w:sz w:val="10"/>
                <w:szCs w:val="10"/>
              </w:rPr>
            </w:pPr>
            <w:r w:rsidRPr="0011597C">
              <w:rPr>
                <w:b/>
                <w:bCs/>
                <w:color w:val="000000" w:themeColor="text1"/>
                <w:sz w:val="10"/>
                <w:szCs w:val="10"/>
              </w:rPr>
              <w:t xml:space="preserve"> </w:t>
            </w:r>
          </w:p>
          <w:p w14:paraId="66458380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SAO Core4 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>PCB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A</w:t>
            </w:r>
          </w:p>
          <w:p w14:paraId="13D2B8AB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SAO Shrouded Header 2x3 pin</w:t>
            </w:r>
          </w:p>
          <w:p w14:paraId="16033291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Enameled Wire, 32AWG, 600mm (24 in.)</w:t>
            </w:r>
          </w:p>
          <w:p w14:paraId="13B7B23B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6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Ferrite Core Memory bits</w:t>
            </w:r>
          </w:p>
          <w:p w14:paraId="093D34D7" w14:textId="77777777" w:rsidR="00512C07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3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Screen Protector 17x17mm</w:t>
            </w:r>
          </w:p>
          <w:p w14:paraId="0C20C073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Magnetic Stylus, 3mm magnets</w:t>
            </w:r>
          </w:p>
          <w:p w14:paraId="5F83B2EC" w14:textId="77777777" w:rsidR="00512C07" w:rsidRPr="0011597C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0"/>
                <w:szCs w:val="10"/>
              </w:rPr>
            </w:pPr>
          </w:p>
          <w:p w14:paraId="214E44FD" w14:textId="5A73FBF2" w:rsidR="00512C07" w:rsidRPr="00303C60" w:rsidRDefault="00512C07" w:rsidP="00512C07">
            <w:pPr>
              <w:ind w:left="345"/>
              <w:rPr>
                <w:b/>
                <w:bCs/>
                <w:color w:val="000000" w:themeColor="text1"/>
                <w:sz w:val="16"/>
                <w:szCs w:val="16"/>
              </w:rPr>
            </w:pPr>
            <w:hyperlink r:id="rId13" w:history="1">
              <w:r w:rsidRPr="00B109BD">
                <w:rPr>
                  <w:rStyle w:val="Hyperlink"/>
                  <w:b/>
                  <w:bCs/>
                </w:rPr>
                <w:t>https://hackaday.io/project/197235</w:t>
              </w:r>
            </w:hyperlink>
            <w:r w:rsidRPr="00B109BD">
              <w:rPr>
                <w:b/>
                <w:bCs/>
              </w:rPr>
              <w:t xml:space="preserve"> </w:t>
            </w:r>
            <w:hyperlink r:id="rId14" w:history="1">
              <w:r w:rsidRPr="00B109BD">
                <w:rPr>
                  <w:rStyle w:val="Hyperlink"/>
                  <w:b/>
                  <w:bCs/>
                </w:rPr>
                <w:t>https://github.com/ageppert/SAO_CORE4</w:t>
              </w:r>
            </w:hyperlink>
            <w:r>
              <w:t xml:space="preserve">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5755" w:type="dxa"/>
          </w:tcPr>
          <w:p w14:paraId="34D8C9CE" w14:textId="77777777" w:rsidR="00512C07" w:rsidRPr="00303C60" w:rsidRDefault="00512C07" w:rsidP="00512C07">
            <w:pPr>
              <w:ind w:left="3330" w:hanging="2986"/>
              <w:rPr>
                <w:b/>
                <w:bCs/>
                <w:color w:val="000000" w:themeColor="text1"/>
                <w:sz w:val="28"/>
                <w:szCs w:val="36"/>
              </w:rPr>
            </w:pPr>
            <w:r>
              <w:rPr>
                <w:b/>
                <w:bCs/>
                <w:color w:val="000000" w:themeColor="text1"/>
                <w:sz w:val="28"/>
                <w:szCs w:val="36"/>
              </w:rPr>
              <w:t xml:space="preserve">SAO CORE4 </w:t>
            </w:r>
            <w:r w:rsidRPr="00303C60">
              <w:rPr>
                <w:b/>
                <w:bCs/>
                <w:color w:val="000000" w:themeColor="text1"/>
                <w:sz w:val="28"/>
                <w:szCs w:val="36"/>
              </w:rPr>
              <w:t xml:space="preserve">KIT </w:t>
            </w:r>
            <w:r>
              <w:rPr>
                <w:b/>
                <w:bCs/>
                <w:color w:val="000000" w:themeColor="text1"/>
                <w:sz w:val="28"/>
                <w:szCs w:val="36"/>
              </w:rPr>
              <w:t xml:space="preserve">                     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V0.2</w:t>
            </w:r>
          </w:p>
          <w:p w14:paraId="7BC2C2D7" w14:textId="77777777" w:rsidR="00512C07" w:rsidRPr="0011597C" w:rsidRDefault="00512C07" w:rsidP="00512C07">
            <w:pPr>
              <w:rPr>
                <w:b/>
                <w:bCs/>
                <w:color w:val="000000" w:themeColor="text1"/>
                <w:sz w:val="10"/>
                <w:szCs w:val="10"/>
              </w:rPr>
            </w:pPr>
            <w:r w:rsidRPr="0011597C">
              <w:rPr>
                <w:b/>
                <w:bCs/>
                <w:color w:val="000000" w:themeColor="text1"/>
                <w:sz w:val="10"/>
                <w:szCs w:val="10"/>
              </w:rPr>
              <w:t xml:space="preserve"> </w:t>
            </w:r>
          </w:p>
          <w:p w14:paraId="79B9BE98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SAO Core4 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>PCB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A</w:t>
            </w:r>
          </w:p>
          <w:p w14:paraId="65D1BD3C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SAO Shrouded Header 2x3 pin</w:t>
            </w:r>
          </w:p>
          <w:p w14:paraId="3A5595EB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Enameled Wire, 32AWG, 600mm (24 in.)</w:t>
            </w:r>
          </w:p>
          <w:p w14:paraId="00651A2A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6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Ferrite Core Memory bits</w:t>
            </w:r>
          </w:p>
          <w:p w14:paraId="41A95CCE" w14:textId="77777777" w:rsidR="00512C07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3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Screen Protector 17x17mm</w:t>
            </w:r>
          </w:p>
          <w:p w14:paraId="195A1060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Magnetic Stylus, 3mm magnets</w:t>
            </w:r>
          </w:p>
          <w:p w14:paraId="2F32E3F4" w14:textId="77777777" w:rsidR="00512C07" w:rsidRPr="0011597C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0"/>
                <w:szCs w:val="10"/>
              </w:rPr>
            </w:pPr>
          </w:p>
          <w:p w14:paraId="52B96CF5" w14:textId="4E5FE081" w:rsidR="00512C07" w:rsidRPr="00303C60" w:rsidRDefault="00512C07" w:rsidP="00512C07">
            <w:pPr>
              <w:ind w:left="345"/>
              <w:rPr>
                <w:rFonts w:ascii="COURIER BOLD OBLIQUE" w:hAnsi="COURIER BOLD OBLIQUE"/>
                <w:b/>
                <w:bCs/>
                <w:color w:val="000000" w:themeColor="text1"/>
                <w:sz w:val="22"/>
                <w:szCs w:val="22"/>
              </w:rPr>
            </w:pPr>
            <w:hyperlink r:id="rId15" w:history="1">
              <w:r w:rsidRPr="00B109BD">
                <w:rPr>
                  <w:rStyle w:val="Hyperlink"/>
                  <w:b/>
                  <w:bCs/>
                </w:rPr>
                <w:t>https://hackaday.io/project/197235</w:t>
              </w:r>
            </w:hyperlink>
            <w:r w:rsidRPr="00B109BD">
              <w:rPr>
                <w:b/>
                <w:bCs/>
              </w:rPr>
              <w:t xml:space="preserve"> </w:t>
            </w:r>
            <w:hyperlink r:id="rId16" w:history="1">
              <w:r w:rsidRPr="00B109BD">
                <w:rPr>
                  <w:rStyle w:val="Hyperlink"/>
                  <w:b/>
                  <w:bCs/>
                </w:rPr>
                <w:t>https://github.com/ageppert/SAO_CORE4</w:t>
              </w:r>
            </w:hyperlink>
            <w:r>
              <w:t xml:space="preserve">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512C07" w:rsidRPr="00303C60" w14:paraId="66742D4F" w14:textId="77777777" w:rsidTr="003B4947">
        <w:trPr>
          <w:trHeight w:val="2880"/>
        </w:trPr>
        <w:tc>
          <w:tcPr>
            <w:tcW w:w="5755" w:type="dxa"/>
          </w:tcPr>
          <w:p w14:paraId="7F16D97E" w14:textId="77777777" w:rsidR="00512C07" w:rsidRPr="00303C60" w:rsidRDefault="00512C07" w:rsidP="00512C07">
            <w:pPr>
              <w:ind w:left="3330" w:hanging="2986"/>
              <w:rPr>
                <w:b/>
                <w:bCs/>
                <w:color w:val="000000" w:themeColor="text1"/>
                <w:sz w:val="28"/>
                <w:szCs w:val="36"/>
              </w:rPr>
            </w:pPr>
            <w:r>
              <w:rPr>
                <w:b/>
                <w:bCs/>
                <w:color w:val="000000" w:themeColor="text1"/>
                <w:sz w:val="28"/>
                <w:szCs w:val="36"/>
              </w:rPr>
              <w:t xml:space="preserve">SAO CORE4 </w:t>
            </w:r>
            <w:r w:rsidRPr="00303C60">
              <w:rPr>
                <w:b/>
                <w:bCs/>
                <w:color w:val="000000" w:themeColor="text1"/>
                <w:sz w:val="28"/>
                <w:szCs w:val="36"/>
              </w:rPr>
              <w:t xml:space="preserve">KIT </w:t>
            </w:r>
            <w:r>
              <w:rPr>
                <w:b/>
                <w:bCs/>
                <w:color w:val="000000" w:themeColor="text1"/>
                <w:sz w:val="28"/>
                <w:szCs w:val="36"/>
              </w:rPr>
              <w:t xml:space="preserve">                     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V0.2</w:t>
            </w:r>
          </w:p>
          <w:p w14:paraId="2AA2AF69" w14:textId="77777777" w:rsidR="00512C07" w:rsidRPr="0011597C" w:rsidRDefault="00512C07" w:rsidP="00512C07">
            <w:pPr>
              <w:rPr>
                <w:b/>
                <w:bCs/>
                <w:color w:val="000000" w:themeColor="text1"/>
                <w:sz w:val="10"/>
                <w:szCs w:val="10"/>
              </w:rPr>
            </w:pPr>
            <w:r w:rsidRPr="0011597C">
              <w:rPr>
                <w:b/>
                <w:bCs/>
                <w:color w:val="000000" w:themeColor="text1"/>
                <w:sz w:val="10"/>
                <w:szCs w:val="10"/>
              </w:rPr>
              <w:t xml:space="preserve"> </w:t>
            </w:r>
          </w:p>
          <w:p w14:paraId="3E30138E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SAO Core4 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>PCB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A</w:t>
            </w:r>
          </w:p>
          <w:p w14:paraId="556B0234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SAO Shrouded Header 2x3 pin</w:t>
            </w:r>
          </w:p>
          <w:p w14:paraId="05407A02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Enameled Wire, 32AWG, 600mm (24 in.)</w:t>
            </w:r>
          </w:p>
          <w:p w14:paraId="15954E89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6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Ferrite Core Memory bits</w:t>
            </w:r>
          </w:p>
          <w:p w14:paraId="1BF28CE7" w14:textId="77777777" w:rsidR="00512C07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3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Screen Protector 17x17mm</w:t>
            </w:r>
          </w:p>
          <w:p w14:paraId="4314370F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Magnetic Stylus, 3mm magnets</w:t>
            </w:r>
          </w:p>
          <w:p w14:paraId="79911CAD" w14:textId="77777777" w:rsidR="00512C07" w:rsidRPr="0011597C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0"/>
                <w:szCs w:val="10"/>
              </w:rPr>
            </w:pPr>
          </w:p>
          <w:p w14:paraId="4780C25E" w14:textId="4F061E12" w:rsidR="00512C07" w:rsidRPr="00303C60" w:rsidRDefault="00512C07" w:rsidP="00512C07">
            <w:pPr>
              <w:ind w:left="343"/>
              <w:rPr>
                <w:b/>
                <w:bCs/>
                <w:color w:val="000000" w:themeColor="text1"/>
              </w:rPr>
            </w:pPr>
            <w:hyperlink r:id="rId17" w:history="1">
              <w:r w:rsidRPr="00B109BD">
                <w:rPr>
                  <w:rStyle w:val="Hyperlink"/>
                  <w:b/>
                  <w:bCs/>
                </w:rPr>
                <w:t>https://hackaday.io/project/197235</w:t>
              </w:r>
            </w:hyperlink>
            <w:r w:rsidRPr="00B109BD">
              <w:rPr>
                <w:b/>
                <w:bCs/>
              </w:rPr>
              <w:t xml:space="preserve"> </w:t>
            </w:r>
            <w:hyperlink r:id="rId18" w:history="1">
              <w:r w:rsidRPr="00B109BD">
                <w:rPr>
                  <w:rStyle w:val="Hyperlink"/>
                  <w:b/>
                  <w:bCs/>
                </w:rPr>
                <w:t>https://github.com/ageppert/SAO_CORE4</w:t>
              </w:r>
            </w:hyperlink>
            <w:r>
              <w:t xml:space="preserve">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5755" w:type="dxa"/>
          </w:tcPr>
          <w:p w14:paraId="303D87C2" w14:textId="77777777" w:rsidR="00512C07" w:rsidRPr="00303C60" w:rsidRDefault="00512C07" w:rsidP="00512C07">
            <w:pPr>
              <w:ind w:left="3330" w:hanging="2986"/>
              <w:rPr>
                <w:b/>
                <w:bCs/>
                <w:color w:val="000000" w:themeColor="text1"/>
                <w:sz w:val="28"/>
                <w:szCs w:val="36"/>
              </w:rPr>
            </w:pPr>
            <w:r>
              <w:rPr>
                <w:b/>
                <w:bCs/>
                <w:color w:val="000000" w:themeColor="text1"/>
                <w:sz w:val="28"/>
                <w:szCs w:val="36"/>
              </w:rPr>
              <w:t xml:space="preserve">SAO CORE4 </w:t>
            </w:r>
            <w:r w:rsidRPr="00303C60">
              <w:rPr>
                <w:b/>
                <w:bCs/>
                <w:color w:val="000000" w:themeColor="text1"/>
                <w:sz w:val="28"/>
                <w:szCs w:val="36"/>
              </w:rPr>
              <w:t xml:space="preserve">KIT </w:t>
            </w:r>
            <w:r>
              <w:rPr>
                <w:b/>
                <w:bCs/>
                <w:color w:val="000000" w:themeColor="text1"/>
                <w:sz w:val="28"/>
                <w:szCs w:val="36"/>
              </w:rPr>
              <w:t xml:space="preserve">                     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V0.2</w:t>
            </w:r>
          </w:p>
          <w:p w14:paraId="438DDE71" w14:textId="77777777" w:rsidR="00512C07" w:rsidRPr="0011597C" w:rsidRDefault="00512C07" w:rsidP="00512C07">
            <w:pPr>
              <w:rPr>
                <w:b/>
                <w:bCs/>
                <w:color w:val="000000" w:themeColor="text1"/>
                <w:sz w:val="10"/>
                <w:szCs w:val="10"/>
              </w:rPr>
            </w:pPr>
            <w:r w:rsidRPr="0011597C">
              <w:rPr>
                <w:b/>
                <w:bCs/>
                <w:color w:val="000000" w:themeColor="text1"/>
                <w:sz w:val="10"/>
                <w:szCs w:val="10"/>
              </w:rPr>
              <w:t xml:space="preserve"> </w:t>
            </w:r>
          </w:p>
          <w:p w14:paraId="349B5B09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SAO Core4 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>PCB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A</w:t>
            </w:r>
          </w:p>
          <w:p w14:paraId="470034C5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SAO Shrouded Header 2x3 pin</w:t>
            </w:r>
          </w:p>
          <w:p w14:paraId="6DF554DC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Enameled Wire, 32AWG, 600mm (24 in.)</w:t>
            </w:r>
          </w:p>
          <w:p w14:paraId="77C58051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6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Ferrite Core Memory bits</w:t>
            </w:r>
          </w:p>
          <w:p w14:paraId="6ED8A221" w14:textId="77777777" w:rsidR="00512C07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3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Screen Protector 17x17mm</w:t>
            </w:r>
          </w:p>
          <w:p w14:paraId="07D0ABD3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Magnetic Stylus, 3mm magnets</w:t>
            </w:r>
          </w:p>
          <w:p w14:paraId="6B5C7D6A" w14:textId="77777777" w:rsidR="00512C07" w:rsidRPr="0011597C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0"/>
                <w:szCs w:val="10"/>
              </w:rPr>
            </w:pPr>
          </w:p>
          <w:p w14:paraId="31AD7527" w14:textId="56443B73" w:rsidR="00512C07" w:rsidRPr="00303C60" w:rsidRDefault="00512C07" w:rsidP="00512C07">
            <w:pPr>
              <w:ind w:left="345" w:hanging="1"/>
              <w:rPr>
                <w:b/>
                <w:bCs/>
                <w:color w:val="000000" w:themeColor="text1"/>
              </w:rPr>
            </w:pPr>
            <w:hyperlink r:id="rId19" w:history="1">
              <w:r w:rsidRPr="00B109BD">
                <w:rPr>
                  <w:rStyle w:val="Hyperlink"/>
                  <w:b/>
                  <w:bCs/>
                </w:rPr>
                <w:t>https://hackaday.io/project/197235</w:t>
              </w:r>
            </w:hyperlink>
            <w:r w:rsidRPr="00B109BD">
              <w:rPr>
                <w:b/>
                <w:bCs/>
              </w:rPr>
              <w:t xml:space="preserve"> </w:t>
            </w:r>
            <w:hyperlink r:id="rId20" w:history="1">
              <w:r w:rsidRPr="00B109BD">
                <w:rPr>
                  <w:rStyle w:val="Hyperlink"/>
                  <w:b/>
                  <w:bCs/>
                </w:rPr>
                <w:t>https://github.com/ageppert/SAO_CORE4</w:t>
              </w:r>
            </w:hyperlink>
            <w:r>
              <w:t xml:space="preserve">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512C07" w:rsidRPr="00303C60" w14:paraId="4649FB3B" w14:textId="77777777" w:rsidTr="003B4947">
        <w:trPr>
          <w:trHeight w:val="2880"/>
        </w:trPr>
        <w:tc>
          <w:tcPr>
            <w:tcW w:w="5755" w:type="dxa"/>
          </w:tcPr>
          <w:p w14:paraId="619DF905" w14:textId="77777777" w:rsidR="00512C07" w:rsidRPr="00303C60" w:rsidRDefault="00512C07" w:rsidP="00512C07">
            <w:pPr>
              <w:ind w:left="3330" w:hanging="2986"/>
              <w:rPr>
                <w:b/>
                <w:bCs/>
                <w:color w:val="000000" w:themeColor="text1"/>
                <w:sz w:val="28"/>
                <w:szCs w:val="36"/>
              </w:rPr>
            </w:pPr>
            <w:r>
              <w:rPr>
                <w:b/>
                <w:bCs/>
                <w:color w:val="000000" w:themeColor="text1"/>
                <w:sz w:val="28"/>
                <w:szCs w:val="36"/>
              </w:rPr>
              <w:t xml:space="preserve">SAO CORE4 </w:t>
            </w:r>
            <w:r w:rsidRPr="00303C60">
              <w:rPr>
                <w:b/>
                <w:bCs/>
                <w:color w:val="000000" w:themeColor="text1"/>
                <w:sz w:val="28"/>
                <w:szCs w:val="36"/>
              </w:rPr>
              <w:t xml:space="preserve">KIT </w:t>
            </w:r>
            <w:r>
              <w:rPr>
                <w:b/>
                <w:bCs/>
                <w:color w:val="000000" w:themeColor="text1"/>
                <w:sz w:val="28"/>
                <w:szCs w:val="36"/>
              </w:rPr>
              <w:t xml:space="preserve">                     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V0.2</w:t>
            </w:r>
          </w:p>
          <w:p w14:paraId="046727C3" w14:textId="77777777" w:rsidR="00512C07" w:rsidRPr="0011597C" w:rsidRDefault="00512C07" w:rsidP="00512C07">
            <w:pPr>
              <w:rPr>
                <w:b/>
                <w:bCs/>
                <w:color w:val="000000" w:themeColor="text1"/>
                <w:sz w:val="10"/>
                <w:szCs w:val="10"/>
              </w:rPr>
            </w:pPr>
            <w:r w:rsidRPr="0011597C">
              <w:rPr>
                <w:b/>
                <w:bCs/>
                <w:color w:val="000000" w:themeColor="text1"/>
                <w:sz w:val="10"/>
                <w:szCs w:val="10"/>
              </w:rPr>
              <w:t xml:space="preserve"> </w:t>
            </w:r>
          </w:p>
          <w:p w14:paraId="046D0962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SAO Core4 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>PCB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A</w:t>
            </w:r>
          </w:p>
          <w:p w14:paraId="660DA826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SAO Shrouded Header 2x3 pin</w:t>
            </w:r>
          </w:p>
          <w:p w14:paraId="34F8B8CF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Enameled Wire, 32AWG, 600mm (24 in.)</w:t>
            </w:r>
          </w:p>
          <w:p w14:paraId="44D6B278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6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Ferrite Core Memory bits</w:t>
            </w:r>
          </w:p>
          <w:p w14:paraId="7B897431" w14:textId="77777777" w:rsidR="00512C07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3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Screen Protector 17x17mm</w:t>
            </w:r>
          </w:p>
          <w:p w14:paraId="633B6A65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Magnetic Stylus, 3mm magnets</w:t>
            </w:r>
          </w:p>
          <w:p w14:paraId="796D826C" w14:textId="77777777" w:rsidR="00512C07" w:rsidRPr="0011597C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0"/>
                <w:szCs w:val="10"/>
              </w:rPr>
            </w:pPr>
          </w:p>
          <w:p w14:paraId="11FB2F3B" w14:textId="7931725A" w:rsidR="00512C07" w:rsidRPr="00303C60" w:rsidRDefault="00512C07" w:rsidP="00512C07">
            <w:pPr>
              <w:ind w:left="345" w:hanging="1"/>
              <w:rPr>
                <w:b/>
                <w:bCs/>
                <w:color w:val="000000" w:themeColor="text1"/>
              </w:rPr>
            </w:pPr>
            <w:hyperlink r:id="rId21" w:history="1">
              <w:r w:rsidRPr="00B109BD">
                <w:rPr>
                  <w:rStyle w:val="Hyperlink"/>
                  <w:b/>
                  <w:bCs/>
                </w:rPr>
                <w:t>https://hackaday.io/project/197235</w:t>
              </w:r>
            </w:hyperlink>
            <w:r w:rsidRPr="00B109BD">
              <w:rPr>
                <w:b/>
                <w:bCs/>
              </w:rPr>
              <w:t xml:space="preserve"> </w:t>
            </w:r>
            <w:hyperlink r:id="rId22" w:history="1">
              <w:r w:rsidRPr="00B109BD">
                <w:rPr>
                  <w:rStyle w:val="Hyperlink"/>
                  <w:b/>
                  <w:bCs/>
                </w:rPr>
                <w:t>https://github.com/ageppert/SAO_CORE4</w:t>
              </w:r>
            </w:hyperlink>
            <w:r>
              <w:t xml:space="preserve">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5755" w:type="dxa"/>
          </w:tcPr>
          <w:p w14:paraId="15C33EE1" w14:textId="77777777" w:rsidR="00512C07" w:rsidRPr="00303C60" w:rsidRDefault="00512C07" w:rsidP="00512C07">
            <w:pPr>
              <w:ind w:left="3330" w:hanging="2986"/>
              <w:rPr>
                <w:b/>
                <w:bCs/>
                <w:color w:val="000000" w:themeColor="text1"/>
                <w:sz w:val="28"/>
                <w:szCs w:val="36"/>
              </w:rPr>
            </w:pPr>
            <w:r>
              <w:rPr>
                <w:b/>
                <w:bCs/>
                <w:color w:val="000000" w:themeColor="text1"/>
                <w:sz w:val="28"/>
                <w:szCs w:val="36"/>
              </w:rPr>
              <w:t xml:space="preserve">SAO CORE4 </w:t>
            </w:r>
            <w:r w:rsidRPr="00303C60">
              <w:rPr>
                <w:b/>
                <w:bCs/>
                <w:color w:val="000000" w:themeColor="text1"/>
                <w:sz w:val="28"/>
                <w:szCs w:val="36"/>
              </w:rPr>
              <w:t xml:space="preserve">KIT </w:t>
            </w:r>
            <w:r>
              <w:rPr>
                <w:b/>
                <w:bCs/>
                <w:color w:val="000000" w:themeColor="text1"/>
                <w:sz w:val="28"/>
                <w:szCs w:val="36"/>
              </w:rPr>
              <w:t xml:space="preserve">                     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V0.2</w:t>
            </w:r>
          </w:p>
          <w:p w14:paraId="7E4FF2DC" w14:textId="77777777" w:rsidR="00512C07" w:rsidRPr="0011597C" w:rsidRDefault="00512C07" w:rsidP="00512C07">
            <w:pPr>
              <w:rPr>
                <w:b/>
                <w:bCs/>
                <w:color w:val="000000" w:themeColor="text1"/>
                <w:sz w:val="10"/>
                <w:szCs w:val="10"/>
              </w:rPr>
            </w:pPr>
            <w:r w:rsidRPr="0011597C">
              <w:rPr>
                <w:b/>
                <w:bCs/>
                <w:color w:val="000000" w:themeColor="text1"/>
                <w:sz w:val="10"/>
                <w:szCs w:val="10"/>
              </w:rPr>
              <w:t xml:space="preserve"> </w:t>
            </w:r>
          </w:p>
          <w:p w14:paraId="5C24D9CE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SAO Core4 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>PCB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A</w:t>
            </w:r>
          </w:p>
          <w:p w14:paraId="0CC4A5A8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SAO Shrouded Header 2x3 pin</w:t>
            </w:r>
          </w:p>
          <w:p w14:paraId="6F13CE22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Enameled Wire, 32AWG, 600mm (24 in.)</w:t>
            </w:r>
          </w:p>
          <w:p w14:paraId="65D7DFB7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6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Ferrite Core Memory bits</w:t>
            </w:r>
          </w:p>
          <w:p w14:paraId="25AE68F1" w14:textId="77777777" w:rsidR="00512C07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3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Screen Protector 17x17mm</w:t>
            </w:r>
          </w:p>
          <w:p w14:paraId="2EFCA9E3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Magnetic Stylus, 3mm magnets</w:t>
            </w:r>
          </w:p>
          <w:p w14:paraId="2E0E361E" w14:textId="77777777" w:rsidR="00512C07" w:rsidRPr="0011597C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0"/>
                <w:szCs w:val="10"/>
              </w:rPr>
            </w:pPr>
          </w:p>
          <w:p w14:paraId="6C4FA3C0" w14:textId="723EEFC4" w:rsidR="00512C07" w:rsidRPr="00303C60" w:rsidRDefault="00512C07" w:rsidP="00512C07">
            <w:pPr>
              <w:ind w:left="345" w:hanging="1"/>
              <w:rPr>
                <w:b/>
                <w:bCs/>
                <w:color w:val="000000" w:themeColor="text1"/>
              </w:rPr>
            </w:pPr>
            <w:hyperlink r:id="rId23" w:history="1">
              <w:r w:rsidRPr="00B109BD">
                <w:rPr>
                  <w:rStyle w:val="Hyperlink"/>
                  <w:b/>
                  <w:bCs/>
                </w:rPr>
                <w:t>https://hackaday.io/project/197235</w:t>
              </w:r>
            </w:hyperlink>
            <w:r w:rsidRPr="00B109BD">
              <w:rPr>
                <w:b/>
                <w:bCs/>
              </w:rPr>
              <w:t xml:space="preserve"> </w:t>
            </w:r>
            <w:hyperlink r:id="rId24" w:history="1">
              <w:r w:rsidRPr="00B109BD">
                <w:rPr>
                  <w:rStyle w:val="Hyperlink"/>
                  <w:b/>
                  <w:bCs/>
                </w:rPr>
                <w:t>https://github.com/ageppert/SAO_CORE4</w:t>
              </w:r>
            </w:hyperlink>
            <w:r>
              <w:t xml:space="preserve">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512C07" w:rsidRPr="00303C60" w14:paraId="247E97B4" w14:textId="77777777" w:rsidTr="003B4947">
        <w:trPr>
          <w:trHeight w:val="2672"/>
        </w:trPr>
        <w:tc>
          <w:tcPr>
            <w:tcW w:w="5755" w:type="dxa"/>
          </w:tcPr>
          <w:p w14:paraId="55140656" w14:textId="77777777" w:rsidR="00512C07" w:rsidRPr="00303C60" w:rsidRDefault="00512C07" w:rsidP="00512C07">
            <w:pPr>
              <w:ind w:left="3330" w:hanging="2986"/>
              <w:rPr>
                <w:b/>
                <w:bCs/>
                <w:color w:val="000000" w:themeColor="text1"/>
                <w:sz w:val="28"/>
                <w:szCs w:val="36"/>
              </w:rPr>
            </w:pPr>
            <w:r>
              <w:rPr>
                <w:b/>
                <w:bCs/>
                <w:color w:val="000000" w:themeColor="text1"/>
                <w:sz w:val="28"/>
                <w:szCs w:val="36"/>
              </w:rPr>
              <w:t xml:space="preserve">SAO CORE4 </w:t>
            </w:r>
            <w:r w:rsidRPr="00303C60">
              <w:rPr>
                <w:b/>
                <w:bCs/>
                <w:color w:val="000000" w:themeColor="text1"/>
                <w:sz w:val="28"/>
                <w:szCs w:val="36"/>
              </w:rPr>
              <w:t xml:space="preserve">KIT </w:t>
            </w:r>
            <w:r>
              <w:rPr>
                <w:b/>
                <w:bCs/>
                <w:color w:val="000000" w:themeColor="text1"/>
                <w:sz w:val="28"/>
                <w:szCs w:val="36"/>
              </w:rPr>
              <w:t xml:space="preserve">                     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V0.2</w:t>
            </w:r>
          </w:p>
          <w:p w14:paraId="7C43F126" w14:textId="77777777" w:rsidR="00512C07" w:rsidRPr="0011597C" w:rsidRDefault="00512C07" w:rsidP="00512C07">
            <w:pPr>
              <w:rPr>
                <w:b/>
                <w:bCs/>
                <w:color w:val="000000" w:themeColor="text1"/>
                <w:sz w:val="10"/>
                <w:szCs w:val="10"/>
              </w:rPr>
            </w:pPr>
            <w:r w:rsidRPr="0011597C">
              <w:rPr>
                <w:b/>
                <w:bCs/>
                <w:color w:val="000000" w:themeColor="text1"/>
                <w:sz w:val="10"/>
                <w:szCs w:val="10"/>
              </w:rPr>
              <w:t xml:space="preserve"> </w:t>
            </w:r>
          </w:p>
          <w:p w14:paraId="55872BD3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SAO Core4 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>PCB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A</w:t>
            </w:r>
          </w:p>
          <w:p w14:paraId="3DA92295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SAO Shrouded Header 2x3 pin</w:t>
            </w:r>
          </w:p>
          <w:p w14:paraId="1CA07B4F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Enameled Wire, 32AWG, 600mm (24 in.)</w:t>
            </w:r>
          </w:p>
          <w:p w14:paraId="53A73C9F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6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Ferrite Core Memory bits</w:t>
            </w:r>
          </w:p>
          <w:p w14:paraId="51CD7F12" w14:textId="77777777" w:rsidR="00512C07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3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Screen Protector 17x17mm</w:t>
            </w:r>
          </w:p>
          <w:p w14:paraId="5390B12D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Magnetic Stylus, 3mm magnets</w:t>
            </w:r>
          </w:p>
          <w:p w14:paraId="70E9EACE" w14:textId="77777777" w:rsidR="00512C07" w:rsidRPr="0011597C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0"/>
                <w:szCs w:val="10"/>
              </w:rPr>
            </w:pPr>
          </w:p>
          <w:p w14:paraId="1F37D14A" w14:textId="58E1CA69" w:rsidR="00512C07" w:rsidRPr="00303C60" w:rsidRDefault="00512C07" w:rsidP="00512C07">
            <w:pPr>
              <w:ind w:left="344"/>
              <w:rPr>
                <w:b/>
                <w:bCs/>
                <w:color w:val="000000" w:themeColor="text1"/>
              </w:rPr>
            </w:pPr>
            <w:hyperlink r:id="rId25" w:history="1">
              <w:r w:rsidRPr="00B109BD">
                <w:rPr>
                  <w:rStyle w:val="Hyperlink"/>
                  <w:b/>
                  <w:bCs/>
                </w:rPr>
                <w:t>https://hackaday.io/project/197235</w:t>
              </w:r>
            </w:hyperlink>
            <w:r w:rsidRPr="00B109BD">
              <w:rPr>
                <w:b/>
                <w:bCs/>
              </w:rPr>
              <w:t xml:space="preserve"> </w:t>
            </w:r>
            <w:hyperlink r:id="rId26" w:history="1">
              <w:r w:rsidRPr="00B109BD">
                <w:rPr>
                  <w:rStyle w:val="Hyperlink"/>
                  <w:b/>
                  <w:bCs/>
                </w:rPr>
                <w:t>https://github.com/ageppert/SAO_CORE4</w:t>
              </w:r>
            </w:hyperlink>
            <w:r>
              <w:t xml:space="preserve">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</w:p>
        </w:tc>
        <w:tc>
          <w:tcPr>
            <w:tcW w:w="5755" w:type="dxa"/>
          </w:tcPr>
          <w:p w14:paraId="63BA949D" w14:textId="77777777" w:rsidR="00512C07" w:rsidRPr="00303C60" w:rsidRDefault="00512C07" w:rsidP="00512C07">
            <w:pPr>
              <w:ind w:left="3330" w:hanging="2986"/>
              <w:rPr>
                <w:b/>
                <w:bCs/>
                <w:color w:val="000000" w:themeColor="text1"/>
                <w:sz w:val="28"/>
                <w:szCs w:val="36"/>
              </w:rPr>
            </w:pPr>
            <w:r>
              <w:rPr>
                <w:b/>
                <w:bCs/>
                <w:color w:val="000000" w:themeColor="text1"/>
                <w:sz w:val="28"/>
                <w:szCs w:val="36"/>
              </w:rPr>
              <w:t xml:space="preserve">SAO CORE4 </w:t>
            </w:r>
            <w:r w:rsidRPr="00303C60">
              <w:rPr>
                <w:b/>
                <w:bCs/>
                <w:color w:val="000000" w:themeColor="text1"/>
                <w:sz w:val="28"/>
                <w:szCs w:val="36"/>
              </w:rPr>
              <w:t xml:space="preserve">KIT </w:t>
            </w:r>
            <w:r>
              <w:rPr>
                <w:b/>
                <w:bCs/>
                <w:color w:val="000000" w:themeColor="text1"/>
                <w:sz w:val="28"/>
                <w:szCs w:val="36"/>
              </w:rPr>
              <w:t xml:space="preserve">                     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V0.2</w:t>
            </w:r>
          </w:p>
          <w:p w14:paraId="07E43D74" w14:textId="77777777" w:rsidR="00512C07" w:rsidRPr="0011597C" w:rsidRDefault="00512C07" w:rsidP="00512C07">
            <w:pPr>
              <w:rPr>
                <w:b/>
                <w:bCs/>
                <w:color w:val="000000" w:themeColor="text1"/>
                <w:sz w:val="10"/>
                <w:szCs w:val="10"/>
              </w:rPr>
            </w:pPr>
            <w:r w:rsidRPr="0011597C">
              <w:rPr>
                <w:b/>
                <w:bCs/>
                <w:color w:val="000000" w:themeColor="text1"/>
                <w:sz w:val="10"/>
                <w:szCs w:val="10"/>
              </w:rPr>
              <w:t xml:space="preserve"> </w:t>
            </w:r>
          </w:p>
          <w:p w14:paraId="5A164CA0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SAO Core4 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>PCB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A</w:t>
            </w:r>
          </w:p>
          <w:p w14:paraId="24868CE3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SAO Shrouded Header 2x3 pin</w:t>
            </w:r>
          </w:p>
          <w:p w14:paraId="58D7B67B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Enameled Wire, 32AWG, 600mm (24 in.)</w:t>
            </w:r>
          </w:p>
          <w:p w14:paraId="66807A9A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6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Ferrite Core Memory bits</w:t>
            </w:r>
          </w:p>
          <w:p w14:paraId="69EC51B1" w14:textId="77777777" w:rsidR="00512C07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3</w:t>
            </w: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Screen Protector 17x17mm</w:t>
            </w:r>
          </w:p>
          <w:p w14:paraId="2A06D4C9" w14:textId="77777777" w:rsidR="00512C07" w:rsidRPr="00303C60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303C60">
              <w:rPr>
                <w:b/>
                <w:bCs/>
                <w:color w:val="000000" w:themeColor="text1"/>
                <w:sz w:val="16"/>
                <w:szCs w:val="16"/>
              </w:rPr>
              <w:t xml:space="preserve">[  ] Qty 1,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Magnetic Stylus, 3mm magnets</w:t>
            </w:r>
          </w:p>
          <w:p w14:paraId="631DE28F" w14:textId="77777777" w:rsidR="00512C07" w:rsidRPr="0011597C" w:rsidRDefault="00512C07" w:rsidP="00512C07">
            <w:pPr>
              <w:ind w:left="540" w:hanging="197"/>
              <w:rPr>
                <w:b/>
                <w:bCs/>
                <w:color w:val="000000" w:themeColor="text1"/>
                <w:sz w:val="10"/>
                <w:szCs w:val="10"/>
              </w:rPr>
            </w:pPr>
          </w:p>
          <w:p w14:paraId="3B64C8F8" w14:textId="0C8962FE" w:rsidR="00512C07" w:rsidRPr="00303C60" w:rsidRDefault="00512C07" w:rsidP="00512C07">
            <w:pPr>
              <w:ind w:left="345" w:hanging="1"/>
              <w:rPr>
                <w:b/>
                <w:bCs/>
                <w:color w:val="000000" w:themeColor="text1"/>
              </w:rPr>
            </w:pPr>
            <w:hyperlink r:id="rId27" w:history="1">
              <w:r w:rsidRPr="00B109BD">
                <w:rPr>
                  <w:rStyle w:val="Hyperlink"/>
                  <w:b/>
                  <w:bCs/>
                </w:rPr>
                <w:t>https://hackaday.io/project/197235</w:t>
              </w:r>
            </w:hyperlink>
            <w:r w:rsidRPr="00B109BD">
              <w:rPr>
                <w:b/>
                <w:bCs/>
              </w:rPr>
              <w:t xml:space="preserve"> </w:t>
            </w:r>
            <w:hyperlink r:id="rId28" w:history="1">
              <w:r w:rsidRPr="00B109BD">
                <w:rPr>
                  <w:rStyle w:val="Hyperlink"/>
                  <w:b/>
                  <w:bCs/>
                </w:rPr>
                <w:t>https://github.com/ageppert/SAO_CORE4</w:t>
              </w:r>
            </w:hyperlink>
            <w:r>
              <w:t xml:space="preserve">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</w:p>
        </w:tc>
      </w:tr>
    </w:tbl>
    <w:p w14:paraId="0AD95D12" w14:textId="77777777" w:rsidR="0099057D" w:rsidRPr="00303C60" w:rsidRDefault="0099057D" w:rsidP="00207DBC">
      <w:pPr>
        <w:rPr>
          <w:b/>
          <w:bCs/>
          <w:color w:val="000000" w:themeColor="text1"/>
        </w:rPr>
      </w:pPr>
    </w:p>
    <w:sectPr w:rsidR="0099057D" w:rsidRPr="00303C60" w:rsidSect="0085051D">
      <w:type w:val="continuous"/>
      <w:pgSz w:w="12240" w:h="15840" w:code="1"/>
      <w:pgMar w:top="720" w:right="360" w:bottom="576" w:left="360" w:header="0" w:footer="0" w:gutter="0"/>
      <w:paperSrc w:first="276" w:other="27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C868A0" w14:textId="77777777" w:rsidR="000B7BEE" w:rsidRDefault="000B7BEE">
      <w:r>
        <w:separator/>
      </w:r>
    </w:p>
  </w:endnote>
  <w:endnote w:type="continuationSeparator" w:id="0">
    <w:p w14:paraId="2006D272" w14:textId="77777777" w:rsidR="000B7BEE" w:rsidRDefault="000B7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BOLD OBLIQUE">
    <w:altName w:val="Courier New"/>
    <w:panose1 w:val="020B0604020202020204"/>
    <w:charset w:val="00"/>
    <w:family w:val="auto"/>
    <w:pitch w:val="variable"/>
    <w:sig w:usb0="00000003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5D57BF" w14:textId="77777777" w:rsidR="000B7BEE" w:rsidRDefault="000B7BEE">
      <w:r>
        <w:separator/>
      </w:r>
    </w:p>
  </w:footnote>
  <w:footnote w:type="continuationSeparator" w:id="0">
    <w:p w14:paraId="222DCBEB" w14:textId="77777777" w:rsidR="000B7BEE" w:rsidRDefault="000B7B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57D"/>
    <w:rsid w:val="00020E79"/>
    <w:rsid w:val="00093D39"/>
    <w:rsid w:val="000B7BEE"/>
    <w:rsid w:val="000C6C23"/>
    <w:rsid w:val="000F52B1"/>
    <w:rsid w:val="0011597C"/>
    <w:rsid w:val="00151C0A"/>
    <w:rsid w:val="001605BA"/>
    <w:rsid w:val="00185E02"/>
    <w:rsid w:val="001915BB"/>
    <w:rsid w:val="00192FAD"/>
    <w:rsid w:val="00193234"/>
    <w:rsid w:val="001A279C"/>
    <w:rsid w:val="001C247A"/>
    <w:rsid w:val="001D756D"/>
    <w:rsid w:val="001F0015"/>
    <w:rsid w:val="00207DBC"/>
    <w:rsid w:val="00211720"/>
    <w:rsid w:val="00224046"/>
    <w:rsid w:val="002262BF"/>
    <w:rsid w:val="00243C04"/>
    <w:rsid w:val="00251EEC"/>
    <w:rsid w:val="00255583"/>
    <w:rsid w:val="00282074"/>
    <w:rsid w:val="00303C60"/>
    <w:rsid w:val="00351D04"/>
    <w:rsid w:val="0039799C"/>
    <w:rsid w:val="003B00CC"/>
    <w:rsid w:val="003B4947"/>
    <w:rsid w:val="003C30EF"/>
    <w:rsid w:val="003F0EB8"/>
    <w:rsid w:val="003F34E5"/>
    <w:rsid w:val="00434BDA"/>
    <w:rsid w:val="00482F77"/>
    <w:rsid w:val="00483AD2"/>
    <w:rsid w:val="004910E9"/>
    <w:rsid w:val="004B7D13"/>
    <w:rsid w:val="004C1E38"/>
    <w:rsid w:val="004C49DC"/>
    <w:rsid w:val="00512C07"/>
    <w:rsid w:val="0052134D"/>
    <w:rsid w:val="005A4ADD"/>
    <w:rsid w:val="005B5352"/>
    <w:rsid w:val="005B65B4"/>
    <w:rsid w:val="0064309B"/>
    <w:rsid w:val="00664ACA"/>
    <w:rsid w:val="006667EC"/>
    <w:rsid w:val="006B1D3C"/>
    <w:rsid w:val="006C3373"/>
    <w:rsid w:val="006D4ACA"/>
    <w:rsid w:val="007355FA"/>
    <w:rsid w:val="00743DB9"/>
    <w:rsid w:val="007513A2"/>
    <w:rsid w:val="00767F43"/>
    <w:rsid w:val="00770D35"/>
    <w:rsid w:val="007820BC"/>
    <w:rsid w:val="007A3D35"/>
    <w:rsid w:val="007B2181"/>
    <w:rsid w:val="007B5328"/>
    <w:rsid w:val="007B74E8"/>
    <w:rsid w:val="007D17C4"/>
    <w:rsid w:val="007F6B61"/>
    <w:rsid w:val="00814D8E"/>
    <w:rsid w:val="00825647"/>
    <w:rsid w:val="008332B3"/>
    <w:rsid w:val="0085051D"/>
    <w:rsid w:val="008B6C11"/>
    <w:rsid w:val="00964DA7"/>
    <w:rsid w:val="0097509E"/>
    <w:rsid w:val="0099057D"/>
    <w:rsid w:val="009C1E10"/>
    <w:rsid w:val="00A005D3"/>
    <w:rsid w:val="00A51CDB"/>
    <w:rsid w:val="00A5727E"/>
    <w:rsid w:val="00A77B6C"/>
    <w:rsid w:val="00A846EA"/>
    <w:rsid w:val="00A951D0"/>
    <w:rsid w:val="00AA7ABA"/>
    <w:rsid w:val="00AB72FB"/>
    <w:rsid w:val="00AD7596"/>
    <w:rsid w:val="00AF7D74"/>
    <w:rsid w:val="00B109BD"/>
    <w:rsid w:val="00B27007"/>
    <w:rsid w:val="00B435DE"/>
    <w:rsid w:val="00BB1A12"/>
    <w:rsid w:val="00BB2EC0"/>
    <w:rsid w:val="00BD27CA"/>
    <w:rsid w:val="00BD28C2"/>
    <w:rsid w:val="00BD7F60"/>
    <w:rsid w:val="00BF0D9C"/>
    <w:rsid w:val="00C01787"/>
    <w:rsid w:val="00C55CF2"/>
    <w:rsid w:val="00C61D7A"/>
    <w:rsid w:val="00C75735"/>
    <w:rsid w:val="00CC1F6A"/>
    <w:rsid w:val="00CD1323"/>
    <w:rsid w:val="00CD655C"/>
    <w:rsid w:val="00CF065F"/>
    <w:rsid w:val="00D134F6"/>
    <w:rsid w:val="00D622C8"/>
    <w:rsid w:val="00D6549F"/>
    <w:rsid w:val="00D81272"/>
    <w:rsid w:val="00DE0306"/>
    <w:rsid w:val="00DF60BB"/>
    <w:rsid w:val="00E27C58"/>
    <w:rsid w:val="00E31906"/>
    <w:rsid w:val="00E72E5C"/>
    <w:rsid w:val="00EC4123"/>
    <w:rsid w:val="00EC5DC3"/>
    <w:rsid w:val="00ED5EEB"/>
    <w:rsid w:val="00EF6B1A"/>
    <w:rsid w:val="00F17E04"/>
    <w:rsid w:val="00F47620"/>
    <w:rsid w:val="00F52773"/>
    <w:rsid w:val="00F67DED"/>
    <w:rsid w:val="00F80EB9"/>
    <w:rsid w:val="00FF14CB"/>
    <w:rsid w:val="00FF2488"/>
    <w:rsid w:val="00FF42D3"/>
    <w:rsid w:val="00FF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4E65DB"/>
  <w15:docId w15:val="{7C664178-2717-6A4F-B3EB-3DE8EF35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01787"/>
    <w:pPr>
      <w:spacing w:line="264" w:lineRule="auto"/>
    </w:pPr>
    <w:rPr>
      <w:rFonts w:asciiTheme="minorHAnsi" w:hAnsiTheme="minorHAnsi" w:cs="Arial"/>
      <w:color w:val="262626" w:themeColor="text1" w:themeTint="D9"/>
      <w:sz w:val="17"/>
    </w:rPr>
  </w:style>
  <w:style w:type="paragraph" w:styleId="Heading1">
    <w:name w:val="heading 1"/>
    <w:basedOn w:val="Normal"/>
    <w:next w:val="Normal"/>
    <w:qFormat/>
    <w:rsid w:val="00C01787"/>
    <w:pPr>
      <w:ind w:left="2160"/>
      <w:outlineLvl w:val="0"/>
    </w:pPr>
    <w:rPr>
      <w:rFonts w:asciiTheme="majorHAnsi" w:hAnsiTheme="majorHAnsi"/>
      <w:b/>
      <w:sz w:val="18"/>
    </w:rPr>
  </w:style>
  <w:style w:type="paragraph" w:styleId="Heading2">
    <w:name w:val="heading 2"/>
    <w:basedOn w:val="Heading1"/>
    <w:next w:val="Normal"/>
    <w:qFormat/>
    <w:rsid w:val="00C01787"/>
    <w:pPr>
      <w:outlineLvl w:val="1"/>
    </w:pPr>
    <w:rPr>
      <w:b w:val="0"/>
    </w:rPr>
  </w:style>
  <w:style w:type="paragraph" w:styleId="Heading3">
    <w:name w:val="heading 3"/>
    <w:basedOn w:val="Heading2"/>
    <w:next w:val="Normal"/>
    <w:semiHidden/>
    <w:unhideWhenUsed/>
    <w:qFormat/>
    <w:rsid w:val="00151C0A"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unhideWhenUsed/>
    <w:rsid w:val="00482F77"/>
    <w:rPr>
      <w:rFonts w:ascii="Tahoma" w:hAnsi="Tahoma" w:cs="Tahoma"/>
      <w:sz w:val="16"/>
      <w:szCs w:val="16"/>
    </w:rPr>
  </w:style>
  <w:style w:type="paragraph" w:customStyle="1" w:styleId="Sender">
    <w:name w:val="Sender"/>
    <w:basedOn w:val="Normal"/>
    <w:unhideWhenUsed/>
    <w:qFormat/>
    <w:rsid w:val="00C01787"/>
    <w:pPr>
      <w:spacing w:before="300" w:after="400"/>
      <w:ind w:left="288"/>
      <w:contextualSpacing/>
    </w:pPr>
  </w:style>
  <w:style w:type="character" w:styleId="PlaceholderText">
    <w:name w:val="Placeholder Text"/>
    <w:basedOn w:val="DefaultParagraphFont"/>
    <w:uiPriority w:val="99"/>
    <w:semiHidden/>
    <w:rsid w:val="00C01787"/>
    <w:rPr>
      <w:color w:val="808080"/>
    </w:rPr>
  </w:style>
  <w:style w:type="table" w:styleId="PlainTable2">
    <w:name w:val="Plain Table 2"/>
    <w:basedOn w:val="TableNormal"/>
    <w:uiPriority w:val="42"/>
    <w:rsid w:val="006667EC"/>
    <w:tblPr>
      <w:tblStyleRowBandSize w:val="1"/>
      <w:tblStyleColBandSize w:val="1"/>
      <w:tblCellMar>
        <w:left w:w="14" w:type="dxa"/>
        <w:right w:w="14" w:type="dxa"/>
      </w:tblCellMar>
    </w:tblPr>
    <w:tblStylePr w:type="firstRow">
      <w:rPr>
        <w:b w:val="0"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rsid w:val="006667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1159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9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ED5EE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hackaday.io/project/197235" TargetMode="External"/><Relationship Id="rId18" Type="http://schemas.openxmlformats.org/officeDocument/2006/relationships/hyperlink" Target="https://github.com/ageppert/SAO_CORE4" TargetMode="External"/><Relationship Id="rId26" Type="http://schemas.openxmlformats.org/officeDocument/2006/relationships/hyperlink" Target="https://github.com/ageppert/SAO_CORE4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hackaday.io/project/197235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github.com/ageppert/SAO_CORE4" TargetMode="External"/><Relationship Id="rId17" Type="http://schemas.openxmlformats.org/officeDocument/2006/relationships/hyperlink" Target="https://hackaday.io/project/197235" TargetMode="External"/><Relationship Id="rId25" Type="http://schemas.openxmlformats.org/officeDocument/2006/relationships/hyperlink" Target="https://hackaday.io/project/197235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ageppert/SAO_CORE4" TargetMode="External"/><Relationship Id="rId20" Type="http://schemas.openxmlformats.org/officeDocument/2006/relationships/hyperlink" Target="https://github.com/ageppert/SAO_CORE4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hackaday.io/project/197235" TargetMode="External"/><Relationship Id="rId24" Type="http://schemas.openxmlformats.org/officeDocument/2006/relationships/hyperlink" Target="https://github.com/ageppert/SAO_CORE4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hackaday.io/project/197235" TargetMode="External"/><Relationship Id="rId23" Type="http://schemas.openxmlformats.org/officeDocument/2006/relationships/hyperlink" Target="https://hackaday.io/project/197235" TargetMode="External"/><Relationship Id="rId28" Type="http://schemas.openxmlformats.org/officeDocument/2006/relationships/hyperlink" Target="https://github.com/ageppert/SAO_CORE4" TargetMode="External"/><Relationship Id="rId10" Type="http://schemas.openxmlformats.org/officeDocument/2006/relationships/hyperlink" Target="https://github.com/ageppert/SAO_CORE4" TargetMode="External"/><Relationship Id="rId19" Type="http://schemas.openxmlformats.org/officeDocument/2006/relationships/hyperlink" Target="https://hackaday.io/project/197235" TargetMode="External"/><Relationship Id="rId4" Type="http://schemas.openxmlformats.org/officeDocument/2006/relationships/styles" Target="styles.xml"/><Relationship Id="rId9" Type="http://schemas.openxmlformats.org/officeDocument/2006/relationships/hyperlink" Target="https://hackaday.io/project/197235" TargetMode="External"/><Relationship Id="rId14" Type="http://schemas.openxmlformats.org/officeDocument/2006/relationships/hyperlink" Target="https://github.com/ageppert/SAO_CORE4" TargetMode="External"/><Relationship Id="rId22" Type="http://schemas.openxmlformats.org/officeDocument/2006/relationships/hyperlink" Target="https://github.com/ageppert/SAO_CORE4" TargetMode="External"/><Relationship Id="rId27" Type="http://schemas.openxmlformats.org/officeDocument/2006/relationships/hyperlink" Target="https://hackaday.io/project/197235" TargetMode="Externa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geppert/Library/Containers/com.microsoft.Word/Data/Library/Application%20Support/Microsoft/Office/16.0/DTS/Search/%7b1163E356-52F5-5E42-A223-BFBC61E10436%7dtf0280814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2035-01-01T08:00:00+00:00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736637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 xsi:nil="true"/>
    <Markets xmlns="4873beb7-5857-4685-be1f-d57550cc96cc"/>
    <OriginAsset xmlns="4873beb7-5857-4685-be1f-d57550cc96cc" xsi:nil="true"/>
    <AssetStart xmlns="4873beb7-5857-4685-be1f-d57550cc96cc">2011-12-29T00:25:00+00:00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1405582</Value>
      <Value>1531175</Value>
    </PublishStatusLookup>
    <APAuthor xmlns="4873beb7-5857-4685-be1f-d57550cc96cc">
      <UserInfo>
        <DisplayName>REDMOND\v-gehous</DisplayName>
        <AccountId>2365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 xsi:nil="true"/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>2007 Template UpLeveling Do Not HandOff</UALocComments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2007 Default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TP102808140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OfficeOnlineVNext,OfficeOnline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14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  <LocMarketGroupTiers2 xmlns="4873beb7-5857-4685-be1f-d57550cc96cc">,t:Tier 1,t:Tier 2,t:Tier 3,</LocMarketGroupTiers2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42E7B3-7716-46F2-95BF-AC40FBFB9125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6D7DF54F-8ABB-42F0-8B51-7461FB4399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0CDFE2-3FE1-4601-88E7-DB2C98F330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{1163E356-52F5-5E42-A223-BFBC61E10436}tf02808141.dotx</Template>
  <TotalTime>172</TotalTime>
  <Pages>1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Shipping labels (Simple Lines design, works with Avery 5163)</vt:lpstr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Shipping labels (Simple Lines design, works with Avery 5163)</dc:title>
  <dc:creator>Andrew Geppert</dc:creator>
  <cp:lastModifiedBy>Andy Geppert</cp:lastModifiedBy>
  <cp:revision>51</cp:revision>
  <cp:lastPrinted>2024-10-10T04:24:00Z</cp:lastPrinted>
  <dcterms:created xsi:type="dcterms:W3CDTF">2021-03-16T21:23:00Z</dcterms:created>
  <dcterms:modified xsi:type="dcterms:W3CDTF">2024-10-24T01:02:00Z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TC011465931033</vt:lpwstr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InternalTags">
    <vt:lpwstr/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LocMarketGroupTiers">
    <vt:lpwstr>,t:Tier 1,t:Tier 2,t:Tier 3,</vt:lpwstr>
  </property>
</Properties>
</file>